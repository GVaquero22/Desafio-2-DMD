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7E9" w:rsidRDefault="00663842" w:rsidP="00D70D02">
      <w:pPr>
        <w:rPr>
          <w:noProof/>
        </w:rPr>
      </w:pPr>
      <w:r>
        <w:rPr>
          <w:noProof/>
          <w:lang w:val="es-SV" w:eastAsia="es-SV"/>
        </w:rPr>
        <w:drawing>
          <wp:anchor distT="0" distB="0" distL="114300" distR="114300" simplePos="0" relativeHeight="251661312" behindDoc="0" locked="0" layoutInCell="1" allowOverlap="1" wp14:anchorId="36272E7F" wp14:editId="182F97D4">
            <wp:simplePos x="0" y="0"/>
            <wp:positionH relativeFrom="margin">
              <wp:align>right</wp:align>
            </wp:positionH>
            <wp:positionV relativeFrom="paragraph">
              <wp:posOffset>399</wp:posOffset>
            </wp:positionV>
            <wp:extent cx="1571625" cy="160972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scarg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2A7">
        <w:rPr>
          <w:noProof/>
          <w:lang w:val="es-SV" w:eastAsia="es-SV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B170328" wp14:editId="3CE10AA5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28536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4"/>
      </w:tblGrid>
      <w:tr w:rsidR="00D077E9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  <w:r>
              <w:rPr>
                <w:noProof/>
                <w:lang w:val="es-SV" w:eastAsia="es-SV"/>
              </w:rPr>
              <mc:AlternateContent>
                <mc:Choice Requires="wps">
                  <w:drawing>
                    <wp:inline distT="0" distB="0" distL="0" distR="0" wp14:anchorId="20623230" wp14:editId="722C1188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63842" w:rsidRPr="00391285" w:rsidRDefault="00391285" w:rsidP="00391285">
                                  <w:pPr>
                                    <w:pStyle w:val="Puesto"/>
                                    <w:spacing w:after="0"/>
                                    <w:rPr>
                                      <w:lang w:val="es-SV" w:bidi="es-ES"/>
                                    </w:rPr>
                                  </w:pPr>
                                  <w:r>
                                    <w:rPr>
                                      <w:lang w:val="es-SV" w:bidi="es-ES"/>
                                    </w:rPr>
                                    <w:t xml:space="preserve">DESAFIO </w:t>
                                  </w:r>
                                  <w:r w:rsidR="00A17954">
                                    <w:rPr>
                                      <w:lang w:val="es-SV" w:bidi="es-ES"/>
                                    </w:rPr>
                                    <w:t>2</w:t>
                                  </w:r>
                                  <w:r>
                                    <w:rPr>
                                      <w:lang w:val="es-SV" w:bidi="es-ES"/>
                                    </w:rPr>
                                    <w:t xml:space="preserve"> </w:t>
                                  </w:r>
                                  <w:r w:rsidR="00663842" w:rsidRPr="00663842">
                                    <w:rPr>
                                      <w:rFonts w:ascii="Arial" w:eastAsia="Times New Roman" w:hAnsi="Arial" w:cs="Arial"/>
                                      <w:b w:val="0"/>
                                      <w:color w:val="343535"/>
                                      <w:kern w:val="36"/>
                                      <w:sz w:val="48"/>
                                      <w:szCs w:val="48"/>
                                      <w:lang w:val="es-SV" w:eastAsia="es-SV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Times New Roman" w:hAnsi="Arial" w:cs="Arial"/>
                                      <w:b w:val="0"/>
                                      <w:color w:val="343535"/>
                                      <w:kern w:val="36"/>
                                      <w:sz w:val="48"/>
                                      <w:szCs w:val="48"/>
                                      <w:lang w:val="es-SV" w:eastAsia="es-SV"/>
                                    </w:rPr>
                                    <w:t>DMD941-</w:t>
                                  </w:r>
                                  <w:r w:rsidR="00663842" w:rsidRPr="00663842">
                                    <w:rPr>
                                      <w:rFonts w:ascii="Arial" w:eastAsia="Times New Roman" w:hAnsi="Arial" w:cs="Arial"/>
                                      <w:b w:val="0"/>
                                      <w:color w:val="343535"/>
                                      <w:kern w:val="36"/>
                                      <w:sz w:val="48"/>
                                      <w:szCs w:val="48"/>
                                      <w:lang w:val="es-SV" w:eastAsia="es-SV"/>
                                    </w:rPr>
                                    <w:t>G01T</w:t>
                                  </w:r>
                                </w:p>
                                <w:p w:rsidR="00663842" w:rsidRPr="00663842" w:rsidRDefault="00663842" w:rsidP="00D077E9">
                                  <w:pPr>
                                    <w:pStyle w:val="Puesto"/>
                                    <w:spacing w:after="0"/>
                                    <w:rPr>
                                      <w:lang w:val="es-SV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062323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" filled="f" stroked="f" strokeweight=".5pt">
                      <v:textbox>
                        <w:txbxContent>
                          <w:p w:rsidR="00663842" w:rsidRPr="00391285" w:rsidRDefault="00391285" w:rsidP="00391285">
                            <w:pPr>
                              <w:pStyle w:val="Puesto"/>
                              <w:spacing w:after="0"/>
                              <w:rPr>
                                <w:lang w:val="es-SV" w:bidi="es-ES"/>
                              </w:rPr>
                            </w:pPr>
                            <w:r>
                              <w:rPr>
                                <w:lang w:val="es-SV" w:bidi="es-ES"/>
                              </w:rPr>
                              <w:t xml:space="preserve">DESAFIO </w:t>
                            </w:r>
                            <w:r w:rsidR="00A17954">
                              <w:rPr>
                                <w:lang w:val="es-SV" w:bidi="es-ES"/>
                              </w:rPr>
                              <w:t>2</w:t>
                            </w:r>
                            <w:r>
                              <w:rPr>
                                <w:lang w:val="es-SV" w:bidi="es-ES"/>
                              </w:rPr>
                              <w:t xml:space="preserve"> </w:t>
                            </w:r>
                            <w:r w:rsidR="00663842" w:rsidRPr="00663842">
                              <w:rPr>
                                <w:rFonts w:ascii="Arial" w:eastAsia="Times New Roman" w:hAnsi="Arial" w:cs="Arial"/>
                                <w:b w:val="0"/>
                                <w:color w:val="343535"/>
                                <w:kern w:val="36"/>
                                <w:sz w:val="48"/>
                                <w:szCs w:val="48"/>
                                <w:lang w:val="es-SV" w:eastAsia="es-SV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b w:val="0"/>
                                <w:color w:val="343535"/>
                                <w:kern w:val="36"/>
                                <w:sz w:val="48"/>
                                <w:szCs w:val="48"/>
                                <w:lang w:val="es-SV" w:eastAsia="es-SV"/>
                              </w:rPr>
                              <w:t>DMD941-</w:t>
                            </w:r>
                            <w:r w:rsidR="00663842" w:rsidRPr="00663842">
                              <w:rPr>
                                <w:rFonts w:ascii="Arial" w:eastAsia="Times New Roman" w:hAnsi="Arial" w:cs="Arial"/>
                                <w:b w:val="0"/>
                                <w:color w:val="343535"/>
                                <w:kern w:val="36"/>
                                <w:sz w:val="48"/>
                                <w:szCs w:val="48"/>
                                <w:lang w:val="es-SV" w:eastAsia="es-SV"/>
                              </w:rPr>
                              <w:t>G01T</w:t>
                            </w:r>
                          </w:p>
                          <w:p w:rsidR="00663842" w:rsidRPr="00663842" w:rsidRDefault="00663842" w:rsidP="00D077E9">
                            <w:pPr>
                              <w:pStyle w:val="Puesto"/>
                              <w:spacing w:after="0"/>
                              <w:rPr>
                                <w:lang w:val="es-SV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</w:rPr>
            </w:pPr>
            <w:r>
              <w:rPr>
                <w:noProof/>
                <w:lang w:val="es-SV" w:eastAsia="es-SV"/>
              </w:rPr>
              <mc:AlternateContent>
                <mc:Choice Requires="wps">
                  <w:drawing>
                    <wp:inline distT="0" distB="0" distL="0" distR="0" wp14:anchorId="1FA99428" wp14:editId="47A57ED9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7F27534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2D4D73" w:rsidP="00AB02A7">
            <w:pPr>
              <w:rPr>
                <w:noProof/>
              </w:rPr>
            </w:pPr>
            <w:r>
              <w:rPr>
                <w:noProof/>
                <w:lang w:val="es-SV" w:eastAsia="es-SV"/>
              </w:rPr>
              <w:drawing>
                <wp:anchor distT="0" distB="0" distL="114300" distR="114300" simplePos="0" relativeHeight="251662336" behindDoc="0" locked="0" layoutInCell="1" allowOverlap="1" wp14:anchorId="368584DF" wp14:editId="3B472E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45786</wp:posOffset>
                  </wp:positionV>
                  <wp:extent cx="6371590" cy="2767262"/>
                  <wp:effectExtent l="0" t="0" r="0" b="0"/>
                  <wp:wrapSquare wrapText="bothSides"/>
                  <wp:docPr id="1" name="Imagen 1" descr="Data Warehouse: Tipos, Arquitectura y Característic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ata Warehouse: Tipos, Arquitectura y Característic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1590" cy="2767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077E9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6F1BE99B411043648E35A4C3A94F3221"/>
              </w:placeholder>
              <w15:appearance w15:val="hidden"/>
            </w:sdtPr>
            <w:sdtEndPr/>
            <w:sdtContent>
              <w:p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18339F">
                  <w:rPr>
                    <w:rStyle w:val="SubttuloCar"/>
                    <w:b w:val="0"/>
                    <w:noProof/>
                    <w:lang w:bidi="es-ES"/>
                  </w:rPr>
                  <w:t>18 mayo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s-SV" w:eastAsia="es-SV"/>
              </w:rPr>
              <mc:AlternateContent>
                <mc:Choice Requires="wps">
                  <w:drawing>
                    <wp:inline distT="0" distB="0" distL="0" distR="0" wp14:anchorId="3405CC7C" wp14:editId="5D827634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6FC8B84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754A05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36BD7AF84A584E57B2A2561B0F756AB5"/>
                </w:placeholder>
                <w15:appearance w15:val="hidden"/>
              </w:sdtPr>
              <w:sdtEndPr/>
              <w:sdtContent>
                <w:r w:rsidR="00663842">
                  <w:rPr>
                    <w:noProof/>
                  </w:rPr>
                  <w:t>GERARDO ANTONIO CABEZAS VAQUERO</w:t>
                </w:r>
              </w:sdtContent>
            </w:sdt>
          </w:p>
          <w:p w:rsidR="00D077E9" w:rsidRDefault="0075402E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w:t>CARNET</w:t>
            </w:r>
            <w:bookmarkStart w:id="0" w:name="_GoBack"/>
            <w:bookmarkEnd w:id="0"/>
            <w:r w:rsidR="00663842">
              <w:rPr>
                <w:noProof/>
                <w:lang w:bidi="es-ES"/>
              </w:rPr>
              <w:t>: CV152055</w:t>
            </w:r>
          </w:p>
          <w:p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AB02A7">
      <w:pPr>
        <w:spacing w:after="200"/>
        <w:rPr>
          <w:noProof/>
        </w:rPr>
      </w:pPr>
      <w:r>
        <w:rPr>
          <w:noProof/>
          <w:lang w:val="es-SV" w:eastAsia="es-SV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3730767" wp14:editId="6EEFB5E9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2AB5C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:rsidR="00D632EA" w:rsidRDefault="005E26FA" w:rsidP="00DE22F3">
      <w:pPr>
        <w:spacing w:after="200"/>
        <w:rPr>
          <w:noProof/>
        </w:rPr>
      </w:pPr>
      <w:r>
        <w:rPr>
          <w:noProof/>
        </w:rPr>
        <w:lastRenderedPageBreak/>
        <w:t>DESARROLLO DEL DESAFIO:</w:t>
      </w:r>
      <w:r w:rsidR="00DE22F3">
        <w:rPr>
          <w:noProof/>
        </w:rPr>
        <w:t xml:space="preserve"> </w:t>
      </w:r>
    </w:p>
    <w:p w:rsidR="00D632EA" w:rsidRDefault="00DE22F3" w:rsidP="002D4D73">
      <w:pPr>
        <w:spacing w:after="200"/>
        <w:jc w:val="both"/>
        <w:rPr>
          <w:noProof/>
          <w:sz w:val="24"/>
        </w:rPr>
      </w:pPr>
      <w:r w:rsidRPr="00DE22F3">
        <w:rPr>
          <w:noProof/>
          <w:sz w:val="24"/>
        </w:rPr>
        <w:t>PARTE A)</w:t>
      </w:r>
    </w:p>
    <w:p w:rsidR="00DE22F3" w:rsidRDefault="00DE22F3" w:rsidP="002D4D73">
      <w:pPr>
        <w:spacing w:after="200"/>
        <w:jc w:val="both"/>
        <w:rPr>
          <w:noProof/>
          <w:sz w:val="24"/>
        </w:rPr>
      </w:pPr>
      <w:r>
        <w:rPr>
          <w:noProof/>
          <w:lang w:val="es-SV" w:eastAsia="es-SV"/>
        </w:rPr>
        <w:drawing>
          <wp:inline distT="0" distB="0" distL="0" distR="0" wp14:anchorId="5387A5BC" wp14:editId="106F1A9A">
            <wp:extent cx="6371590" cy="11436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F3" w:rsidRPr="00DE22F3" w:rsidRDefault="00DE22F3" w:rsidP="002D4D73">
      <w:pPr>
        <w:spacing w:after="200"/>
        <w:jc w:val="both"/>
        <w:rPr>
          <w:noProof/>
          <w:sz w:val="24"/>
        </w:rPr>
      </w:pPr>
      <w:r>
        <w:rPr>
          <w:noProof/>
          <w:sz w:val="24"/>
        </w:rPr>
        <w:t>Creacion del proyecto:</w:t>
      </w:r>
    </w:p>
    <w:p w:rsidR="00DE22F3" w:rsidRDefault="00DE22F3" w:rsidP="00DE22F3">
      <w:pPr>
        <w:spacing w:after="200"/>
        <w:jc w:val="center"/>
        <w:rPr>
          <w:noProof/>
        </w:rPr>
      </w:pPr>
      <w:r>
        <w:rPr>
          <w:noProof/>
          <w:lang w:eastAsia="es-SV"/>
        </w:rPr>
        <w:drawing>
          <wp:inline distT="0" distB="0" distL="0" distR="0" wp14:anchorId="2773B96B" wp14:editId="1D9CF924">
            <wp:extent cx="4943475" cy="2335817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2401" cy="234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F3" w:rsidRDefault="00DE22F3" w:rsidP="00DE22F3">
      <w:pPr>
        <w:spacing w:after="200"/>
        <w:rPr>
          <w:noProof/>
          <w:sz w:val="24"/>
        </w:rPr>
      </w:pPr>
      <w:r w:rsidRPr="00DE22F3">
        <w:rPr>
          <w:noProof/>
          <w:sz w:val="24"/>
        </w:rPr>
        <w:t>Configuramos nuestro origen de datos:</w:t>
      </w:r>
    </w:p>
    <w:p w:rsidR="00C86405" w:rsidRPr="00DE22F3" w:rsidRDefault="00C86405" w:rsidP="00C86405">
      <w:pPr>
        <w:spacing w:after="200"/>
        <w:jc w:val="center"/>
        <w:rPr>
          <w:noProof/>
          <w:sz w:val="24"/>
        </w:rPr>
      </w:pPr>
    </w:p>
    <w:p w:rsidR="00DE22F3" w:rsidRDefault="00DE22F3" w:rsidP="00DE22F3">
      <w:pPr>
        <w:spacing w:after="200"/>
        <w:jc w:val="center"/>
        <w:rPr>
          <w:noProof/>
        </w:rPr>
      </w:pPr>
      <w:r>
        <w:rPr>
          <w:noProof/>
          <w:lang w:eastAsia="es-SV"/>
        </w:rPr>
        <w:drawing>
          <wp:inline distT="0" distB="0" distL="0" distR="0" wp14:anchorId="1C342EE3" wp14:editId="18F7895E">
            <wp:extent cx="2209236" cy="2895600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1501" cy="289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05" w:rsidRDefault="00C86405" w:rsidP="00DE22F3">
      <w:pPr>
        <w:spacing w:after="200"/>
        <w:jc w:val="center"/>
        <w:rPr>
          <w:noProof/>
        </w:rPr>
      </w:pPr>
    </w:p>
    <w:p w:rsidR="00C86405" w:rsidRPr="00C86405" w:rsidRDefault="00C86405" w:rsidP="00C86405">
      <w:pPr>
        <w:spacing w:after="200"/>
        <w:rPr>
          <w:noProof/>
          <w:sz w:val="24"/>
        </w:rPr>
      </w:pPr>
      <w:r w:rsidRPr="00DE22F3">
        <w:rPr>
          <w:noProof/>
          <w:sz w:val="24"/>
        </w:rPr>
        <w:lastRenderedPageBreak/>
        <w:t xml:space="preserve">Configuramos nuestro </w:t>
      </w:r>
      <w:r>
        <w:rPr>
          <w:noProof/>
          <w:sz w:val="24"/>
        </w:rPr>
        <w:t xml:space="preserve">vistas del </w:t>
      </w:r>
      <w:r w:rsidRPr="00DE22F3">
        <w:rPr>
          <w:noProof/>
          <w:sz w:val="24"/>
        </w:rPr>
        <w:t>origen de datos:</w:t>
      </w:r>
    </w:p>
    <w:p w:rsidR="00C86405" w:rsidRDefault="00C86405" w:rsidP="00C86405">
      <w:pPr>
        <w:spacing w:after="200"/>
        <w:jc w:val="center"/>
        <w:rPr>
          <w:noProof/>
        </w:rPr>
      </w:pPr>
      <w:r>
        <w:rPr>
          <w:noProof/>
          <w:lang w:eastAsia="es-SV"/>
        </w:rPr>
        <w:drawing>
          <wp:inline distT="0" distB="0" distL="0" distR="0" wp14:anchorId="7AC31EBF" wp14:editId="2A7F85F7">
            <wp:extent cx="4063188" cy="322897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4360" cy="323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05" w:rsidRDefault="00C86405" w:rsidP="00C86405">
      <w:pPr>
        <w:spacing w:after="200"/>
        <w:rPr>
          <w:noProof/>
          <w:sz w:val="24"/>
        </w:rPr>
      </w:pPr>
      <w:r w:rsidRPr="00C86405">
        <w:rPr>
          <w:noProof/>
          <w:sz w:val="24"/>
        </w:rPr>
        <w:t>Para crear una buena vista</w:t>
      </w:r>
      <w:r>
        <w:rPr>
          <w:noProof/>
          <w:sz w:val="24"/>
        </w:rPr>
        <w:t>s</w:t>
      </w:r>
      <w:r w:rsidRPr="00C86405">
        <w:rPr>
          <w:noProof/>
          <w:sz w:val="24"/>
        </w:rPr>
        <w:t xml:space="preserve"> de origen de datos</w:t>
      </w:r>
      <w:r>
        <w:rPr>
          <w:noProof/>
          <w:sz w:val="24"/>
        </w:rPr>
        <w:t xml:space="preserve"> nos basaremos en la diagrama de relación de la base de datos:</w:t>
      </w:r>
    </w:p>
    <w:p w:rsidR="00C86405" w:rsidRDefault="00C86405" w:rsidP="00C86405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4A504DEA" wp14:editId="05C9DBE9">
            <wp:extent cx="5612130" cy="2717165"/>
            <wp:effectExtent l="0" t="0" r="762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05" w:rsidRDefault="00C86405" w:rsidP="00C86405">
      <w:pPr>
        <w:spacing w:after="200"/>
        <w:jc w:val="center"/>
        <w:rPr>
          <w:noProof/>
          <w:sz w:val="24"/>
        </w:rPr>
      </w:pPr>
    </w:p>
    <w:p w:rsidR="00C86405" w:rsidRDefault="00C86405" w:rsidP="00C86405">
      <w:pPr>
        <w:spacing w:after="200"/>
        <w:jc w:val="center"/>
        <w:rPr>
          <w:noProof/>
          <w:sz w:val="24"/>
        </w:rPr>
      </w:pPr>
    </w:p>
    <w:p w:rsidR="00C86405" w:rsidRDefault="00C86405" w:rsidP="00C86405">
      <w:pPr>
        <w:spacing w:after="200"/>
        <w:jc w:val="center"/>
        <w:rPr>
          <w:noProof/>
          <w:sz w:val="24"/>
        </w:rPr>
      </w:pPr>
    </w:p>
    <w:p w:rsidR="00C86405" w:rsidRDefault="00C86405" w:rsidP="00C86405">
      <w:pPr>
        <w:spacing w:after="200"/>
        <w:jc w:val="center"/>
        <w:rPr>
          <w:noProof/>
          <w:sz w:val="24"/>
        </w:rPr>
      </w:pPr>
    </w:p>
    <w:p w:rsidR="00C86405" w:rsidRDefault="00C86405" w:rsidP="00C86405">
      <w:pPr>
        <w:spacing w:after="200"/>
        <w:jc w:val="center"/>
        <w:rPr>
          <w:noProof/>
          <w:sz w:val="24"/>
        </w:rPr>
      </w:pPr>
    </w:p>
    <w:p w:rsidR="00C86405" w:rsidRDefault="00C86405" w:rsidP="00C86405">
      <w:pPr>
        <w:spacing w:after="200"/>
        <w:jc w:val="center"/>
        <w:rPr>
          <w:noProof/>
          <w:sz w:val="24"/>
        </w:rPr>
      </w:pPr>
    </w:p>
    <w:p w:rsidR="00C86405" w:rsidRDefault="00C86405" w:rsidP="00C86405">
      <w:pPr>
        <w:spacing w:after="200"/>
        <w:rPr>
          <w:noProof/>
          <w:sz w:val="24"/>
        </w:rPr>
      </w:pPr>
      <w:r>
        <w:rPr>
          <w:noProof/>
          <w:sz w:val="24"/>
        </w:rPr>
        <w:lastRenderedPageBreak/>
        <w:t>Selección de tablas para la vista:</w:t>
      </w:r>
    </w:p>
    <w:p w:rsidR="00C86405" w:rsidRDefault="00C86405" w:rsidP="00C86405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47620158" wp14:editId="15DA74C0">
            <wp:extent cx="4991100" cy="2914581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5657" cy="291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6B" w:rsidRDefault="002B516B" w:rsidP="00C86405">
      <w:pPr>
        <w:spacing w:after="200"/>
        <w:jc w:val="center"/>
        <w:rPr>
          <w:noProof/>
          <w:sz w:val="24"/>
        </w:rPr>
      </w:pPr>
    </w:p>
    <w:p w:rsidR="002B516B" w:rsidRDefault="002B516B" w:rsidP="00C86405">
      <w:pPr>
        <w:spacing w:after="200"/>
        <w:jc w:val="center"/>
        <w:rPr>
          <w:noProof/>
          <w:sz w:val="24"/>
        </w:rPr>
      </w:pPr>
    </w:p>
    <w:p w:rsidR="00C86405" w:rsidRDefault="002B516B" w:rsidP="00C86405">
      <w:pPr>
        <w:spacing w:after="200"/>
        <w:rPr>
          <w:noProof/>
          <w:sz w:val="24"/>
        </w:rPr>
      </w:pPr>
      <w:r>
        <w:rPr>
          <w:noProof/>
          <w:sz w:val="24"/>
        </w:rPr>
        <w:t>Nos quedaría de la siguiente manera:</w:t>
      </w:r>
    </w:p>
    <w:p w:rsidR="002B516B" w:rsidRDefault="002B516B" w:rsidP="002B516B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412A573F" wp14:editId="1061D29F">
            <wp:extent cx="5612130" cy="294259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6B" w:rsidRDefault="002B516B" w:rsidP="002B516B">
      <w:pPr>
        <w:spacing w:after="200"/>
        <w:jc w:val="center"/>
        <w:rPr>
          <w:noProof/>
          <w:sz w:val="24"/>
        </w:rPr>
      </w:pPr>
    </w:p>
    <w:p w:rsidR="002B516B" w:rsidRDefault="002B516B" w:rsidP="002B516B">
      <w:pPr>
        <w:spacing w:after="200"/>
        <w:jc w:val="center"/>
        <w:rPr>
          <w:noProof/>
          <w:sz w:val="24"/>
        </w:rPr>
      </w:pPr>
    </w:p>
    <w:p w:rsidR="002B516B" w:rsidRDefault="002B516B" w:rsidP="002B516B">
      <w:pPr>
        <w:spacing w:after="200"/>
        <w:jc w:val="center"/>
        <w:rPr>
          <w:noProof/>
          <w:sz w:val="24"/>
        </w:rPr>
      </w:pPr>
    </w:p>
    <w:p w:rsidR="002B516B" w:rsidRDefault="002B516B" w:rsidP="002B516B">
      <w:pPr>
        <w:spacing w:after="200"/>
        <w:jc w:val="center"/>
        <w:rPr>
          <w:noProof/>
          <w:sz w:val="24"/>
        </w:rPr>
      </w:pPr>
    </w:p>
    <w:p w:rsidR="004147FF" w:rsidRDefault="004147FF" w:rsidP="004147FF">
      <w:pPr>
        <w:spacing w:after="200"/>
        <w:rPr>
          <w:noProof/>
          <w:sz w:val="24"/>
        </w:rPr>
      </w:pPr>
      <w:r w:rsidRPr="00DE22F3">
        <w:rPr>
          <w:noProof/>
          <w:sz w:val="24"/>
        </w:rPr>
        <w:lastRenderedPageBreak/>
        <w:t xml:space="preserve">Configuramos nuestro </w:t>
      </w:r>
      <w:r>
        <w:rPr>
          <w:noProof/>
          <w:sz w:val="24"/>
        </w:rPr>
        <w:t>cubo</w:t>
      </w:r>
      <w:r w:rsidRPr="00DE22F3">
        <w:rPr>
          <w:noProof/>
          <w:sz w:val="24"/>
        </w:rPr>
        <w:t>:</w:t>
      </w:r>
    </w:p>
    <w:p w:rsidR="004147FF" w:rsidRDefault="004147FF" w:rsidP="004147FF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522469A2" wp14:editId="59F55533">
            <wp:extent cx="5612130" cy="31324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7FF" w:rsidRDefault="004147FF" w:rsidP="004147FF">
      <w:pPr>
        <w:spacing w:after="200"/>
        <w:jc w:val="center"/>
        <w:rPr>
          <w:noProof/>
          <w:sz w:val="24"/>
        </w:rPr>
      </w:pPr>
    </w:p>
    <w:p w:rsidR="004147FF" w:rsidRDefault="004147FF" w:rsidP="004147FF">
      <w:pPr>
        <w:spacing w:after="200"/>
        <w:rPr>
          <w:noProof/>
          <w:sz w:val="24"/>
        </w:rPr>
      </w:pPr>
    </w:p>
    <w:p w:rsidR="004147FF" w:rsidRDefault="004147FF" w:rsidP="004147FF">
      <w:pPr>
        <w:spacing w:after="200"/>
        <w:rPr>
          <w:noProof/>
          <w:sz w:val="24"/>
        </w:rPr>
      </w:pPr>
      <w:r>
        <w:rPr>
          <w:noProof/>
          <w:sz w:val="24"/>
        </w:rPr>
        <w:t>Seleccionamos nuestras tablas de grupo de medida:</w:t>
      </w:r>
    </w:p>
    <w:p w:rsidR="004147FF" w:rsidRDefault="004147FF" w:rsidP="004147FF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1E01BA08" wp14:editId="434A9095">
            <wp:extent cx="5612130" cy="2797175"/>
            <wp:effectExtent l="0" t="0" r="762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7FF" w:rsidRDefault="004147FF" w:rsidP="004147FF">
      <w:pPr>
        <w:spacing w:after="200"/>
        <w:jc w:val="center"/>
        <w:rPr>
          <w:noProof/>
          <w:sz w:val="24"/>
        </w:rPr>
      </w:pPr>
    </w:p>
    <w:p w:rsidR="004147FF" w:rsidRDefault="004147FF" w:rsidP="004147FF">
      <w:pPr>
        <w:spacing w:after="200"/>
        <w:jc w:val="center"/>
        <w:rPr>
          <w:noProof/>
          <w:sz w:val="24"/>
        </w:rPr>
      </w:pPr>
    </w:p>
    <w:p w:rsidR="004147FF" w:rsidRDefault="004147FF" w:rsidP="004147FF">
      <w:pPr>
        <w:spacing w:after="200"/>
        <w:jc w:val="center"/>
        <w:rPr>
          <w:noProof/>
          <w:sz w:val="24"/>
        </w:rPr>
      </w:pPr>
    </w:p>
    <w:p w:rsidR="004147FF" w:rsidRDefault="004147FF" w:rsidP="004147FF">
      <w:pPr>
        <w:spacing w:after="200"/>
        <w:jc w:val="center"/>
        <w:rPr>
          <w:noProof/>
          <w:sz w:val="24"/>
        </w:rPr>
      </w:pPr>
    </w:p>
    <w:p w:rsidR="004147FF" w:rsidRDefault="00562E00" w:rsidP="00562E00">
      <w:pPr>
        <w:spacing w:after="200"/>
        <w:rPr>
          <w:noProof/>
          <w:sz w:val="24"/>
        </w:rPr>
      </w:pPr>
      <w:r>
        <w:rPr>
          <w:noProof/>
          <w:sz w:val="24"/>
        </w:rPr>
        <w:lastRenderedPageBreak/>
        <w:t>Medidas:</w:t>
      </w:r>
    </w:p>
    <w:p w:rsidR="00562E00" w:rsidRDefault="00562E00" w:rsidP="00562E00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46FE4A3C" wp14:editId="2472BDC2">
            <wp:extent cx="5612130" cy="391096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00" w:rsidRDefault="00562E00" w:rsidP="00562E00">
      <w:pPr>
        <w:spacing w:after="200"/>
        <w:rPr>
          <w:noProof/>
          <w:sz w:val="24"/>
        </w:rPr>
      </w:pPr>
    </w:p>
    <w:p w:rsidR="00562E00" w:rsidRDefault="00562E00" w:rsidP="00562E00">
      <w:pPr>
        <w:spacing w:after="200"/>
        <w:rPr>
          <w:noProof/>
          <w:sz w:val="24"/>
        </w:rPr>
      </w:pPr>
      <w:r>
        <w:rPr>
          <w:noProof/>
          <w:sz w:val="24"/>
        </w:rPr>
        <w:t>Dimensiones:</w:t>
      </w:r>
    </w:p>
    <w:p w:rsidR="00562E00" w:rsidRDefault="00562E00" w:rsidP="00562E00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4B80DB8C" wp14:editId="29736AD1">
            <wp:extent cx="5612130" cy="36036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00" w:rsidRDefault="00562E00" w:rsidP="00562E00">
      <w:pPr>
        <w:spacing w:after="200"/>
        <w:jc w:val="center"/>
        <w:rPr>
          <w:noProof/>
          <w:sz w:val="24"/>
        </w:rPr>
      </w:pPr>
    </w:p>
    <w:p w:rsidR="00562E00" w:rsidRDefault="000315CB" w:rsidP="000315CB">
      <w:pPr>
        <w:spacing w:after="200"/>
        <w:rPr>
          <w:noProof/>
          <w:sz w:val="24"/>
        </w:rPr>
      </w:pPr>
      <w:r>
        <w:rPr>
          <w:noProof/>
          <w:sz w:val="24"/>
        </w:rPr>
        <w:lastRenderedPageBreak/>
        <w:t>Finalizamos la creación del cubo:</w:t>
      </w:r>
    </w:p>
    <w:p w:rsidR="000315CB" w:rsidRDefault="000315CB" w:rsidP="00562E00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2A767C72" wp14:editId="1E90F736">
            <wp:extent cx="5612130" cy="360362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CB" w:rsidRDefault="000315CB" w:rsidP="00562E00">
      <w:pPr>
        <w:spacing w:after="200"/>
        <w:jc w:val="center"/>
        <w:rPr>
          <w:noProof/>
          <w:sz w:val="24"/>
        </w:rPr>
      </w:pPr>
    </w:p>
    <w:p w:rsidR="000315CB" w:rsidRDefault="000315CB" w:rsidP="000315CB">
      <w:pPr>
        <w:spacing w:after="200"/>
        <w:rPr>
          <w:noProof/>
          <w:sz w:val="24"/>
        </w:rPr>
      </w:pPr>
      <w:r>
        <w:rPr>
          <w:noProof/>
          <w:sz w:val="24"/>
        </w:rPr>
        <w:t>Nos quedaria de la siguiente manera:</w:t>
      </w:r>
    </w:p>
    <w:p w:rsidR="000315CB" w:rsidRPr="00C86405" w:rsidRDefault="000315CB" w:rsidP="00562E00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23C700EC" wp14:editId="247B27D7">
            <wp:extent cx="2000072" cy="3705225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5976" cy="371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6B" w:rsidRDefault="002B516B" w:rsidP="002B516B">
      <w:pPr>
        <w:spacing w:after="200"/>
        <w:jc w:val="center"/>
        <w:rPr>
          <w:noProof/>
          <w:sz w:val="24"/>
        </w:rPr>
      </w:pPr>
    </w:p>
    <w:p w:rsidR="00C86405" w:rsidRDefault="000315CB" w:rsidP="000315CB">
      <w:pPr>
        <w:spacing w:after="200"/>
        <w:rPr>
          <w:noProof/>
          <w:sz w:val="24"/>
        </w:rPr>
      </w:pPr>
      <w:r>
        <w:rPr>
          <w:noProof/>
          <w:sz w:val="24"/>
        </w:rPr>
        <w:lastRenderedPageBreak/>
        <w:t>Procedemos a ejecutar nuestro cubo para verificar que no tengamos errores:</w:t>
      </w:r>
    </w:p>
    <w:p w:rsidR="000315CB" w:rsidRDefault="000315CB" w:rsidP="000315CB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4D8F5EE4" wp14:editId="10382739">
            <wp:extent cx="5612130" cy="258127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CB" w:rsidRDefault="000315CB" w:rsidP="000315CB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1FD63F9D" wp14:editId="79533E54">
            <wp:extent cx="5612130" cy="2581275"/>
            <wp:effectExtent l="0" t="0" r="762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CB" w:rsidRDefault="000315CB" w:rsidP="000315CB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3F655FF9" wp14:editId="2F1F9745">
            <wp:extent cx="5612130" cy="272923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CB" w:rsidRDefault="000315CB" w:rsidP="000315CB">
      <w:pPr>
        <w:spacing w:after="200"/>
        <w:jc w:val="center"/>
        <w:rPr>
          <w:noProof/>
          <w:sz w:val="24"/>
        </w:rPr>
      </w:pPr>
    </w:p>
    <w:p w:rsidR="000315CB" w:rsidRDefault="0029415F" w:rsidP="0029415F">
      <w:pPr>
        <w:spacing w:after="200"/>
        <w:rPr>
          <w:noProof/>
          <w:sz w:val="24"/>
        </w:rPr>
      </w:pPr>
      <w:r>
        <w:rPr>
          <w:noProof/>
          <w:sz w:val="24"/>
        </w:rPr>
        <w:lastRenderedPageBreak/>
        <w:t>Crearemos nuestro campo en la base de datos ProductCategory:</w:t>
      </w:r>
    </w:p>
    <w:p w:rsidR="0029415F" w:rsidRDefault="0029415F" w:rsidP="0029415F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28523F04" wp14:editId="76484B33">
            <wp:extent cx="4572000" cy="1800244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6999" cy="180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5F" w:rsidRDefault="0029415F" w:rsidP="0029415F">
      <w:pPr>
        <w:spacing w:after="200"/>
        <w:rPr>
          <w:noProof/>
          <w:sz w:val="24"/>
        </w:rPr>
      </w:pPr>
      <w:r>
        <w:rPr>
          <w:noProof/>
          <w:sz w:val="24"/>
        </w:rPr>
        <w:t>Procedemos a llenar el campo con el siguiente query:</w:t>
      </w:r>
    </w:p>
    <w:p w:rsidR="0029415F" w:rsidRPr="00C86405" w:rsidRDefault="0029415F" w:rsidP="0029415F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64B9E4CC" wp14:editId="4A8B4019">
            <wp:extent cx="5612130" cy="119824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05" w:rsidRPr="0029415F" w:rsidRDefault="0029415F" w:rsidP="00C86405">
      <w:pPr>
        <w:spacing w:after="200"/>
        <w:rPr>
          <w:noProof/>
          <w:sz w:val="24"/>
        </w:rPr>
      </w:pPr>
      <w:r w:rsidRPr="0029415F">
        <w:rPr>
          <w:noProof/>
          <w:sz w:val="24"/>
        </w:rPr>
        <w:t>Nos quedaria de la siguiente manera:</w:t>
      </w:r>
    </w:p>
    <w:p w:rsidR="0029415F" w:rsidRDefault="0029415F" w:rsidP="0029415F">
      <w:pPr>
        <w:spacing w:after="200"/>
        <w:jc w:val="center"/>
        <w:rPr>
          <w:noProof/>
        </w:rPr>
      </w:pPr>
      <w:r>
        <w:rPr>
          <w:noProof/>
          <w:lang w:eastAsia="es-SV"/>
        </w:rPr>
        <w:drawing>
          <wp:inline distT="0" distB="0" distL="0" distR="0" wp14:anchorId="34BCF3C1" wp14:editId="4FDFF7F9">
            <wp:extent cx="5612130" cy="217868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F3" w:rsidRDefault="00DE22F3" w:rsidP="00DE22F3">
      <w:pPr>
        <w:spacing w:after="200"/>
        <w:jc w:val="center"/>
        <w:rPr>
          <w:noProof/>
        </w:rPr>
      </w:pPr>
    </w:p>
    <w:p w:rsidR="00DE22F3" w:rsidRDefault="00DE22F3" w:rsidP="0029415F">
      <w:pPr>
        <w:spacing w:after="200"/>
        <w:rPr>
          <w:noProof/>
        </w:rPr>
      </w:pPr>
    </w:p>
    <w:p w:rsidR="0029415F" w:rsidRDefault="0029415F" w:rsidP="0029415F">
      <w:pPr>
        <w:spacing w:after="200"/>
        <w:rPr>
          <w:noProof/>
        </w:rPr>
      </w:pPr>
    </w:p>
    <w:p w:rsidR="0029415F" w:rsidRDefault="0029415F" w:rsidP="0029415F">
      <w:pPr>
        <w:spacing w:after="200"/>
        <w:rPr>
          <w:noProof/>
        </w:rPr>
      </w:pPr>
    </w:p>
    <w:p w:rsidR="0029415F" w:rsidRDefault="0029415F" w:rsidP="0029415F">
      <w:pPr>
        <w:spacing w:after="200"/>
        <w:rPr>
          <w:noProof/>
        </w:rPr>
      </w:pPr>
    </w:p>
    <w:p w:rsidR="0029415F" w:rsidRDefault="0029415F" w:rsidP="0029415F">
      <w:pPr>
        <w:spacing w:after="200"/>
        <w:rPr>
          <w:noProof/>
        </w:rPr>
      </w:pPr>
    </w:p>
    <w:p w:rsidR="0029415F" w:rsidRPr="0029415F" w:rsidRDefault="0029415F" w:rsidP="0029415F">
      <w:pPr>
        <w:spacing w:after="200"/>
        <w:rPr>
          <w:noProof/>
          <w:sz w:val="24"/>
        </w:rPr>
      </w:pPr>
      <w:r w:rsidRPr="0029415F">
        <w:rPr>
          <w:noProof/>
          <w:sz w:val="24"/>
        </w:rPr>
        <w:lastRenderedPageBreak/>
        <w:t>Procedemos a configurar nuestra estructura de las dimensiones:</w:t>
      </w:r>
    </w:p>
    <w:p w:rsidR="0029415F" w:rsidRDefault="0029415F" w:rsidP="0029415F">
      <w:pPr>
        <w:spacing w:after="200"/>
        <w:jc w:val="center"/>
        <w:rPr>
          <w:noProof/>
        </w:rPr>
      </w:pPr>
      <w:r>
        <w:rPr>
          <w:noProof/>
          <w:lang w:eastAsia="es-SV"/>
        </w:rPr>
        <w:drawing>
          <wp:inline distT="0" distB="0" distL="0" distR="0" wp14:anchorId="71506397" wp14:editId="34097E95">
            <wp:extent cx="5612130" cy="242125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5F" w:rsidRDefault="0029415F" w:rsidP="0029415F">
      <w:pPr>
        <w:spacing w:after="200"/>
        <w:jc w:val="center"/>
        <w:rPr>
          <w:noProof/>
        </w:rPr>
      </w:pPr>
      <w:r>
        <w:rPr>
          <w:noProof/>
          <w:lang w:eastAsia="es-SV"/>
        </w:rPr>
        <w:drawing>
          <wp:inline distT="0" distB="0" distL="0" distR="0" wp14:anchorId="6E71D0FE" wp14:editId="1F6B826F">
            <wp:extent cx="5612130" cy="2567305"/>
            <wp:effectExtent l="0" t="0" r="762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F3" w:rsidRDefault="0029415F" w:rsidP="00DE22F3">
      <w:pPr>
        <w:spacing w:after="200"/>
        <w:jc w:val="center"/>
        <w:rPr>
          <w:noProof/>
        </w:rPr>
      </w:pPr>
      <w:r>
        <w:rPr>
          <w:noProof/>
          <w:lang w:eastAsia="es-SV"/>
        </w:rPr>
        <w:drawing>
          <wp:inline distT="0" distB="0" distL="0" distR="0" wp14:anchorId="3737E09B" wp14:editId="75B06D7A">
            <wp:extent cx="5612130" cy="25717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5F" w:rsidRDefault="0029415F" w:rsidP="00DE22F3">
      <w:pPr>
        <w:spacing w:after="200"/>
        <w:jc w:val="center"/>
        <w:rPr>
          <w:noProof/>
        </w:rPr>
      </w:pPr>
    </w:p>
    <w:p w:rsidR="0029415F" w:rsidRDefault="0029415F" w:rsidP="00DE22F3">
      <w:pPr>
        <w:spacing w:after="200"/>
        <w:jc w:val="center"/>
        <w:rPr>
          <w:noProof/>
        </w:rPr>
      </w:pPr>
    </w:p>
    <w:p w:rsidR="0029415F" w:rsidRDefault="0029415F" w:rsidP="0029415F">
      <w:pPr>
        <w:spacing w:after="200"/>
      </w:pPr>
      <w:r w:rsidRPr="0029415F">
        <w:rPr>
          <w:noProof/>
          <w:sz w:val="24"/>
        </w:rPr>
        <w:lastRenderedPageBreak/>
        <w:t>Una vez creado el cubo realizamos las consultas que necesitemos</w:t>
      </w:r>
      <w:r w:rsidRPr="0029415F">
        <w:rPr>
          <w:noProof/>
          <w:sz w:val="24"/>
        </w:rPr>
        <w:t>:</w:t>
      </w:r>
      <w:r w:rsidRPr="0029415F">
        <w:rPr>
          <w:noProof/>
          <w:sz w:val="24"/>
        </w:rPr>
        <w:t xml:space="preserve"> </w:t>
      </w:r>
    </w:p>
    <w:p w:rsidR="0029415F" w:rsidRPr="006133FB" w:rsidRDefault="0029415F" w:rsidP="006133FB">
      <w:pPr>
        <w:jc w:val="center"/>
      </w:pPr>
      <w:r>
        <w:rPr>
          <w:noProof/>
          <w:lang w:eastAsia="es-SV"/>
        </w:rPr>
        <w:drawing>
          <wp:inline distT="0" distB="0" distL="0" distR="0" wp14:anchorId="7C39F5C5" wp14:editId="569671B6">
            <wp:extent cx="5612130" cy="21336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5F" w:rsidRDefault="0029415F" w:rsidP="0029415F">
      <w:pPr>
        <w:spacing w:after="200"/>
        <w:rPr>
          <w:noProof/>
          <w:sz w:val="24"/>
        </w:rPr>
      </w:pPr>
      <w:r w:rsidRPr="0029415F">
        <w:rPr>
          <w:noProof/>
          <w:sz w:val="24"/>
        </w:rPr>
        <w:t xml:space="preserve">Podemos realizar muchas consultas </w:t>
      </w:r>
      <w:r w:rsidR="00AD33E2">
        <w:rPr>
          <w:noProof/>
          <w:sz w:val="24"/>
        </w:rPr>
        <w:t>para la necesidad de la empresa de una forma mas agil , interactiva y sencilla, de acuerdo al requerimiento hemos ejecutado la consulta anterior.</w:t>
      </w:r>
    </w:p>
    <w:p w:rsidR="00AD33E2" w:rsidRDefault="006133FB" w:rsidP="0029415F">
      <w:pPr>
        <w:spacing w:after="200"/>
        <w:rPr>
          <w:noProof/>
          <w:sz w:val="24"/>
        </w:rPr>
      </w:pPr>
      <w:r>
        <w:rPr>
          <w:noProof/>
          <w:sz w:val="24"/>
        </w:rPr>
        <w:t>Aquí podemos verificar la orden del cliente y apellido del vendedor.</w:t>
      </w:r>
    </w:p>
    <w:p w:rsidR="006133FB" w:rsidRDefault="006133FB" w:rsidP="0029415F">
      <w:pPr>
        <w:spacing w:after="200"/>
        <w:rPr>
          <w:noProof/>
          <w:sz w:val="24"/>
        </w:rPr>
      </w:pPr>
      <w:r>
        <w:rPr>
          <w:noProof/>
          <w:lang w:val="es-SV" w:eastAsia="es-SV"/>
        </w:rPr>
        <w:drawing>
          <wp:inline distT="0" distB="0" distL="0" distR="0" wp14:anchorId="0557F0FD" wp14:editId="7576AD3E">
            <wp:extent cx="6371590" cy="244792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2" w:rsidRDefault="00AD33E2" w:rsidP="0029415F">
      <w:pPr>
        <w:spacing w:after="200"/>
        <w:rPr>
          <w:noProof/>
          <w:sz w:val="24"/>
        </w:rPr>
      </w:pPr>
    </w:p>
    <w:p w:rsidR="006133FB" w:rsidRDefault="006133FB" w:rsidP="0029415F">
      <w:pPr>
        <w:spacing w:after="200"/>
        <w:rPr>
          <w:noProof/>
          <w:sz w:val="24"/>
        </w:rPr>
      </w:pPr>
      <w:r>
        <w:rPr>
          <w:noProof/>
          <w:sz w:val="24"/>
        </w:rPr>
        <w:t>Otra consulta que podemos hacer es ver que país ha generado mas ordenes de acuerdo al country del cliente y así generar alguna promoción especial por país.</w:t>
      </w:r>
    </w:p>
    <w:p w:rsidR="006133FB" w:rsidRPr="0029415F" w:rsidRDefault="006133FB" w:rsidP="0029415F">
      <w:pPr>
        <w:spacing w:after="200"/>
        <w:rPr>
          <w:noProof/>
          <w:sz w:val="24"/>
        </w:rPr>
      </w:pPr>
      <w:r>
        <w:rPr>
          <w:noProof/>
          <w:lang w:val="es-SV" w:eastAsia="es-SV"/>
        </w:rPr>
        <w:drawing>
          <wp:inline distT="0" distB="0" distL="0" distR="0" wp14:anchorId="0418A4CF" wp14:editId="63F5B509">
            <wp:extent cx="6371590" cy="169545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5F" w:rsidRDefault="0029415F" w:rsidP="002D4D73">
      <w:pPr>
        <w:spacing w:after="200"/>
        <w:jc w:val="both"/>
        <w:rPr>
          <w:noProof/>
        </w:rPr>
      </w:pPr>
    </w:p>
    <w:p w:rsidR="002F141D" w:rsidRDefault="002F141D" w:rsidP="002F141D">
      <w:pPr>
        <w:spacing w:after="200"/>
        <w:jc w:val="both"/>
        <w:rPr>
          <w:noProof/>
          <w:sz w:val="24"/>
        </w:rPr>
      </w:pPr>
      <w:r w:rsidRPr="00DE22F3">
        <w:rPr>
          <w:noProof/>
          <w:sz w:val="24"/>
        </w:rPr>
        <w:lastRenderedPageBreak/>
        <w:t xml:space="preserve">PARTE </w:t>
      </w:r>
      <w:r w:rsidR="006133FB">
        <w:rPr>
          <w:noProof/>
          <w:sz w:val="24"/>
        </w:rPr>
        <w:t>B</w:t>
      </w:r>
      <w:r w:rsidRPr="00DE22F3">
        <w:rPr>
          <w:noProof/>
          <w:sz w:val="24"/>
        </w:rPr>
        <w:t>)</w:t>
      </w:r>
    </w:p>
    <w:p w:rsidR="0029415F" w:rsidRDefault="002F141D" w:rsidP="002D4D73">
      <w:pPr>
        <w:spacing w:after="200"/>
        <w:jc w:val="both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0FBCE18C" wp14:editId="1DE88CAD">
            <wp:extent cx="6371590" cy="383730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1D" w:rsidRDefault="002F141D" w:rsidP="002F141D">
      <w:pPr>
        <w:spacing w:after="200"/>
        <w:jc w:val="center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78254F0B" wp14:editId="6D0212C6">
            <wp:extent cx="4019550" cy="3660187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8438" cy="368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1D" w:rsidRDefault="002F141D" w:rsidP="002F141D">
      <w:pPr>
        <w:spacing w:after="200"/>
        <w:jc w:val="center"/>
        <w:rPr>
          <w:noProof/>
        </w:rPr>
      </w:pPr>
    </w:p>
    <w:p w:rsidR="002F141D" w:rsidRDefault="002F141D" w:rsidP="002F141D">
      <w:pPr>
        <w:spacing w:after="200"/>
        <w:jc w:val="center"/>
        <w:rPr>
          <w:noProof/>
        </w:rPr>
      </w:pPr>
    </w:p>
    <w:p w:rsidR="002F141D" w:rsidRDefault="00EB5693" w:rsidP="00EB5693">
      <w:pPr>
        <w:spacing w:after="200"/>
        <w:rPr>
          <w:noProof/>
          <w:sz w:val="24"/>
        </w:rPr>
      </w:pPr>
      <w:r w:rsidRPr="00EB5693">
        <w:rPr>
          <w:noProof/>
          <w:sz w:val="24"/>
        </w:rPr>
        <w:lastRenderedPageBreak/>
        <w:t>Creacion de proyecto ETL</w:t>
      </w:r>
      <w:r>
        <w:rPr>
          <w:noProof/>
          <w:sz w:val="24"/>
        </w:rPr>
        <w:t>:</w:t>
      </w:r>
    </w:p>
    <w:p w:rsidR="00EB5693" w:rsidRDefault="00EB5693" w:rsidP="00EB5693">
      <w:pPr>
        <w:spacing w:after="200"/>
        <w:rPr>
          <w:noProof/>
          <w:sz w:val="24"/>
        </w:rPr>
      </w:pPr>
    </w:p>
    <w:p w:rsidR="00EB5693" w:rsidRDefault="00EB5693" w:rsidP="00EB5693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30D4B333" wp14:editId="6AEB6AEA">
            <wp:extent cx="5612130" cy="206311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93" w:rsidRDefault="00EB5693" w:rsidP="00EB5693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353A8EBB" wp14:editId="22827314">
            <wp:extent cx="5612130" cy="274637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93" w:rsidRDefault="00EB5693" w:rsidP="00EB5693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5232F12B" wp14:editId="075AE19B">
            <wp:extent cx="5612130" cy="133477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93" w:rsidRDefault="00EB5693" w:rsidP="00EB5693">
      <w:pPr>
        <w:spacing w:after="200"/>
        <w:jc w:val="center"/>
        <w:rPr>
          <w:noProof/>
          <w:sz w:val="24"/>
        </w:rPr>
      </w:pPr>
    </w:p>
    <w:p w:rsidR="00EB5693" w:rsidRDefault="00EB5693" w:rsidP="00EB5693">
      <w:pPr>
        <w:spacing w:after="200"/>
        <w:jc w:val="center"/>
        <w:rPr>
          <w:noProof/>
          <w:sz w:val="24"/>
        </w:rPr>
      </w:pPr>
    </w:p>
    <w:p w:rsidR="00EB5693" w:rsidRDefault="00EB5693" w:rsidP="00EB5693">
      <w:pPr>
        <w:spacing w:after="200"/>
        <w:jc w:val="center"/>
        <w:rPr>
          <w:noProof/>
          <w:sz w:val="24"/>
        </w:rPr>
      </w:pPr>
    </w:p>
    <w:p w:rsidR="00EB5693" w:rsidRDefault="00EB5693" w:rsidP="00EB5693">
      <w:pPr>
        <w:spacing w:after="200"/>
        <w:jc w:val="center"/>
        <w:rPr>
          <w:noProof/>
          <w:sz w:val="24"/>
        </w:rPr>
      </w:pPr>
    </w:p>
    <w:p w:rsidR="00EB5693" w:rsidRDefault="00EB5693" w:rsidP="00EB5693">
      <w:pPr>
        <w:spacing w:after="200"/>
        <w:jc w:val="center"/>
        <w:rPr>
          <w:noProof/>
          <w:sz w:val="24"/>
        </w:rPr>
      </w:pPr>
    </w:p>
    <w:p w:rsidR="00EB5693" w:rsidRDefault="00EB5693" w:rsidP="00EB5693">
      <w:pPr>
        <w:spacing w:after="200"/>
        <w:rPr>
          <w:noProof/>
          <w:sz w:val="24"/>
        </w:rPr>
      </w:pPr>
      <w:r>
        <w:rPr>
          <w:noProof/>
          <w:sz w:val="24"/>
        </w:rPr>
        <w:lastRenderedPageBreak/>
        <w:t>Creamos nuestra base de datos:</w:t>
      </w:r>
    </w:p>
    <w:p w:rsidR="00EB5693" w:rsidRDefault="00EB5693" w:rsidP="00EB5693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77AFDEA4" wp14:editId="30FD240D">
            <wp:extent cx="2933700" cy="1040590"/>
            <wp:effectExtent l="0" t="0" r="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570" b="15546"/>
                    <a:stretch/>
                  </pic:blipFill>
                  <pic:spPr bwMode="auto">
                    <a:xfrm>
                      <a:off x="0" y="0"/>
                      <a:ext cx="2956196" cy="104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693" w:rsidRDefault="00EB5693" w:rsidP="00EB5693">
      <w:pPr>
        <w:spacing w:after="200"/>
        <w:rPr>
          <w:noProof/>
          <w:sz w:val="24"/>
        </w:rPr>
      </w:pPr>
      <w:r>
        <w:rPr>
          <w:noProof/>
          <w:sz w:val="24"/>
        </w:rPr>
        <w:t>Para el analisis nosotros cargaremos 3 países, El Salvador , Honduras y Costa Rica:</w:t>
      </w:r>
    </w:p>
    <w:p w:rsidR="00EB5693" w:rsidRDefault="00EB5693" w:rsidP="00EB5693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51EF2B98" wp14:editId="5F684A2C">
            <wp:extent cx="3743325" cy="1897075"/>
            <wp:effectExtent l="0" t="0" r="0" b="825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3970" cy="190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93" w:rsidRDefault="00EB5693" w:rsidP="00EB5693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62DD7F44" wp14:editId="666836D5">
            <wp:extent cx="3753565" cy="19621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2315" cy="19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93" w:rsidRDefault="00EB5693" w:rsidP="00EB5693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60529075" wp14:editId="5A7CBBEF">
            <wp:extent cx="3792137" cy="205740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0494" cy="206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93" w:rsidRDefault="00EB5693" w:rsidP="00EB5693">
      <w:pPr>
        <w:spacing w:after="200"/>
        <w:jc w:val="center"/>
        <w:rPr>
          <w:noProof/>
          <w:sz w:val="24"/>
        </w:rPr>
      </w:pPr>
    </w:p>
    <w:p w:rsidR="00EB5693" w:rsidRDefault="00EB5693" w:rsidP="00EB5693">
      <w:pPr>
        <w:spacing w:after="200"/>
        <w:jc w:val="center"/>
        <w:rPr>
          <w:noProof/>
          <w:sz w:val="24"/>
        </w:rPr>
      </w:pPr>
    </w:p>
    <w:p w:rsidR="00EB5693" w:rsidRDefault="002516F1" w:rsidP="002516F1">
      <w:pPr>
        <w:spacing w:after="200"/>
        <w:rPr>
          <w:noProof/>
          <w:sz w:val="24"/>
        </w:rPr>
      </w:pPr>
      <w:r>
        <w:rPr>
          <w:noProof/>
          <w:sz w:val="24"/>
        </w:rPr>
        <w:lastRenderedPageBreak/>
        <w:t>La estructura quedara de la siguiente manera:</w:t>
      </w:r>
    </w:p>
    <w:p w:rsidR="002516F1" w:rsidRDefault="002516F1" w:rsidP="00EB5693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03C07E38" wp14:editId="0AB6DD86">
            <wp:extent cx="5612130" cy="209613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F1" w:rsidRDefault="002516F1" w:rsidP="002516F1">
      <w:pPr>
        <w:spacing w:after="200"/>
        <w:rPr>
          <w:noProof/>
          <w:sz w:val="24"/>
        </w:rPr>
      </w:pPr>
      <w:r>
        <w:rPr>
          <w:noProof/>
          <w:sz w:val="24"/>
        </w:rPr>
        <w:t>En la base de datos:</w:t>
      </w:r>
    </w:p>
    <w:p w:rsidR="002516F1" w:rsidRDefault="002516F1" w:rsidP="002516F1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07F05FE5" wp14:editId="2B9B87AB">
            <wp:extent cx="2962275" cy="1570774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5357" cy="157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F1" w:rsidRDefault="002516F1" w:rsidP="002516F1">
      <w:pPr>
        <w:spacing w:after="200"/>
        <w:rPr>
          <w:noProof/>
          <w:sz w:val="24"/>
        </w:rPr>
      </w:pPr>
      <w:r>
        <w:rPr>
          <w:noProof/>
          <w:sz w:val="24"/>
        </w:rPr>
        <w:t>Podemos observar que se ejecuta correctamente:</w:t>
      </w:r>
    </w:p>
    <w:p w:rsidR="002516F1" w:rsidRDefault="002516F1" w:rsidP="002516F1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082579F2" wp14:editId="20C3DE4E">
            <wp:extent cx="5612130" cy="2377440"/>
            <wp:effectExtent l="0" t="0" r="7620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F1" w:rsidRDefault="002516F1" w:rsidP="002516F1">
      <w:pPr>
        <w:spacing w:after="200"/>
        <w:jc w:val="center"/>
        <w:rPr>
          <w:noProof/>
          <w:sz w:val="24"/>
        </w:rPr>
      </w:pPr>
    </w:p>
    <w:p w:rsidR="002516F1" w:rsidRDefault="002516F1" w:rsidP="002516F1">
      <w:pPr>
        <w:spacing w:after="200"/>
        <w:jc w:val="center"/>
        <w:rPr>
          <w:noProof/>
          <w:sz w:val="24"/>
        </w:rPr>
      </w:pPr>
    </w:p>
    <w:p w:rsidR="002516F1" w:rsidRDefault="002516F1" w:rsidP="002516F1">
      <w:pPr>
        <w:spacing w:after="200"/>
        <w:jc w:val="center"/>
        <w:rPr>
          <w:noProof/>
          <w:sz w:val="24"/>
        </w:rPr>
      </w:pPr>
    </w:p>
    <w:p w:rsidR="002516F1" w:rsidRDefault="002516F1" w:rsidP="002516F1">
      <w:pPr>
        <w:spacing w:after="200"/>
        <w:jc w:val="center"/>
        <w:rPr>
          <w:noProof/>
          <w:sz w:val="24"/>
        </w:rPr>
      </w:pPr>
    </w:p>
    <w:p w:rsidR="002516F1" w:rsidRDefault="00352BBC" w:rsidP="00352BBC">
      <w:pPr>
        <w:spacing w:after="200"/>
        <w:rPr>
          <w:noProof/>
          <w:sz w:val="24"/>
        </w:rPr>
      </w:pPr>
      <w:r>
        <w:rPr>
          <w:noProof/>
          <w:sz w:val="24"/>
        </w:rPr>
        <w:lastRenderedPageBreak/>
        <w:t>Revisamos la base de datos y ya estan los registros cargados:</w:t>
      </w:r>
    </w:p>
    <w:p w:rsidR="00352BBC" w:rsidRDefault="00352BBC" w:rsidP="002516F1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58E5026C" wp14:editId="649ACDA3">
            <wp:extent cx="5612130" cy="2392680"/>
            <wp:effectExtent l="0" t="0" r="7620" b="762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BC" w:rsidRDefault="002004BC" w:rsidP="002004BC">
      <w:pPr>
        <w:rPr>
          <w:noProof/>
          <w:sz w:val="24"/>
        </w:rPr>
      </w:pPr>
      <w:r w:rsidRPr="002004BC">
        <w:rPr>
          <w:noProof/>
          <w:sz w:val="24"/>
        </w:rPr>
        <w:t>Procedemos a crear el cubo para el análisis:</w:t>
      </w:r>
    </w:p>
    <w:p w:rsidR="002004BC" w:rsidRPr="002004BC" w:rsidRDefault="002004BC" w:rsidP="002004BC">
      <w:pPr>
        <w:rPr>
          <w:noProof/>
          <w:sz w:val="24"/>
        </w:rPr>
      </w:pPr>
    </w:p>
    <w:p w:rsidR="002004BC" w:rsidRDefault="002004BC" w:rsidP="002004BC">
      <w:pPr>
        <w:jc w:val="center"/>
      </w:pPr>
      <w:r>
        <w:rPr>
          <w:noProof/>
          <w:lang w:eastAsia="es-SV"/>
        </w:rPr>
        <w:drawing>
          <wp:inline distT="0" distB="0" distL="0" distR="0" wp14:anchorId="0D70FCE8" wp14:editId="42A2F692">
            <wp:extent cx="5612130" cy="2581275"/>
            <wp:effectExtent l="0" t="0" r="762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BC" w:rsidRDefault="002004BC" w:rsidP="002004BC">
      <w:pPr>
        <w:jc w:val="center"/>
      </w:pPr>
    </w:p>
    <w:p w:rsidR="002004BC" w:rsidRDefault="002004BC" w:rsidP="002004BC">
      <w:pPr>
        <w:jc w:val="center"/>
      </w:pPr>
      <w:r>
        <w:rPr>
          <w:noProof/>
          <w:lang w:eastAsia="es-SV"/>
        </w:rPr>
        <w:drawing>
          <wp:inline distT="0" distB="0" distL="0" distR="0" wp14:anchorId="4D0717E1" wp14:editId="242C0036">
            <wp:extent cx="5612130" cy="2486025"/>
            <wp:effectExtent l="0" t="0" r="762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BC" w:rsidRDefault="002004BC" w:rsidP="002004BC">
      <w:pPr>
        <w:jc w:val="center"/>
      </w:pPr>
    </w:p>
    <w:p w:rsidR="00352BBC" w:rsidRDefault="002004BC" w:rsidP="002004BC">
      <w:pPr>
        <w:spacing w:after="200"/>
        <w:rPr>
          <w:noProof/>
          <w:sz w:val="24"/>
        </w:rPr>
      </w:pPr>
      <w:r>
        <w:rPr>
          <w:noProof/>
          <w:sz w:val="24"/>
        </w:rPr>
        <w:lastRenderedPageBreak/>
        <w:t>Probamos la conexión a la base de datos:</w:t>
      </w:r>
    </w:p>
    <w:p w:rsidR="002004BC" w:rsidRDefault="002004BC" w:rsidP="002516F1">
      <w:pPr>
        <w:spacing w:after="200"/>
        <w:jc w:val="center"/>
        <w:rPr>
          <w:noProof/>
          <w:sz w:val="24"/>
        </w:rPr>
      </w:pPr>
      <w:r>
        <w:rPr>
          <w:noProof/>
          <w:lang w:eastAsia="es-SV"/>
        </w:rPr>
        <w:drawing>
          <wp:inline distT="0" distB="0" distL="0" distR="0" wp14:anchorId="29F28F9E" wp14:editId="597C6A5A">
            <wp:extent cx="5612130" cy="3450590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BC" w:rsidRDefault="006371BC" w:rsidP="006371BC">
      <w:pPr>
        <w:spacing w:after="200"/>
        <w:rPr>
          <w:noProof/>
          <w:sz w:val="24"/>
        </w:rPr>
      </w:pPr>
      <w:r>
        <w:rPr>
          <w:noProof/>
          <w:sz w:val="24"/>
        </w:rPr>
        <w:t>Creamos la vista del origen de datos y el cubo como en el primer ejericio y utilizaremos 1 país para realizar el analisis:</w:t>
      </w:r>
    </w:p>
    <w:p w:rsidR="006371BC" w:rsidRDefault="006371BC" w:rsidP="00FF2817">
      <w:pPr>
        <w:spacing w:after="200"/>
        <w:jc w:val="both"/>
        <w:rPr>
          <w:noProof/>
          <w:sz w:val="24"/>
        </w:rPr>
      </w:pPr>
      <w:r>
        <w:rPr>
          <w:noProof/>
          <w:sz w:val="24"/>
        </w:rPr>
        <w:t>Podemos analizar en la muestra como se ha comportado la mo</w:t>
      </w:r>
      <w:r w:rsidR="00B554E6">
        <w:rPr>
          <w:noProof/>
          <w:sz w:val="24"/>
        </w:rPr>
        <w:t>v</w:t>
      </w:r>
      <w:r>
        <w:rPr>
          <w:noProof/>
          <w:sz w:val="24"/>
        </w:rPr>
        <w:t xml:space="preserve">ilidad de personas en </w:t>
      </w:r>
      <w:r w:rsidRPr="006371BC">
        <w:rPr>
          <w:noProof/>
          <w:sz w:val="24"/>
        </w:rPr>
        <w:t>Cambio en Movilidad Tiendas, Supermercados y Farmacias</w:t>
      </w:r>
      <w:r w:rsidR="00FF2817">
        <w:rPr>
          <w:noProof/>
          <w:sz w:val="24"/>
        </w:rPr>
        <w:t>, se puede observar que para febrero se tenia un poco de mobilidad en esas zonas</w:t>
      </w:r>
      <w:r w:rsidRPr="006371BC">
        <w:rPr>
          <w:noProof/>
          <w:sz w:val="24"/>
        </w:rPr>
        <w:t>.</w:t>
      </w:r>
    </w:p>
    <w:p w:rsidR="006371BC" w:rsidRDefault="006371BC" w:rsidP="002516F1">
      <w:pPr>
        <w:spacing w:after="200"/>
        <w:jc w:val="center"/>
        <w:rPr>
          <w:noProof/>
          <w:sz w:val="24"/>
        </w:rPr>
      </w:pPr>
      <w:r>
        <w:rPr>
          <w:noProof/>
          <w:lang w:val="es-SV" w:eastAsia="es-SV"/>
        </w:rPr>
        <w:drawing>
          <wp:inline distT="0" distB="0" distL="0" distR="0" wp14:anchorId="391C69EE" wp14:editId="15C1BAF0">
            <wp:extent cx="6371590" cy="2889250"/>
            <wp:effectExtent l="0" t="0" r="0" b="635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BC" w:rsidRDefault="006371BC" w:rsidP="002516F1">
      <w:pPr>
        <w:spacing w:after="200"/>
        <w:jc w:val="center"/>
        <w:rPr>
          <w:noProof/>
          <w:sz w:val="24"/>
        </w:rPr>
      </w:pPr>
    </w:p>
    <w:p w:rsidR="006371BC" w:rsidRDefault="006371BC" w:rsidP="002516F1">
      <w:pPr>
        <w:spacing w:after="200"/>
        <w:jc w:val="center"/>
        <w:rPr>
          <w:noProof/>
          <w:sz w:val="24"/>
        </w:rPr>
      </w:pPr>
    </w:p>
    <w:p w:rsidR="006371BC" w:rsidRDefault="00FF2817" w:rsidP="00FF2817">
      <w:pPr>
        <w:spacing w:after="200"/>
        <w:rPr>
          <w:noProof/>
          <w:sz w:val="24"/>
        </w:rPr>
      </w:pPr>
      <w:r>
        <w:rPr>
          <w:noProof/>
          <w:sz w:val="24"/>
        </w:rPr>
        <w:lastRenderedPageBreak/>
        <w:t>Si lo filtramos con la fecha de octubre podemos ver numeros negativos bastante altos que nos indican que no hubo nada de mo</w:t>
      </w:r>
      <w:r w:rsidR="00B554E6">
        <w:rPr>
          <w:noProof/>
          <w:sz w:val="24"/>
        </w:rPr>
        <w:t>v</w:t>
      </w:r>
      <w:r>
        <w:rPr>
          <w:noProof/>
          <w:sz w:val="24"/>
        </w:rPr>
        <w:t>ilidad en esas zonas:</w:t>
      </w:r>
    </w:p>
    <w:p w:rsidR="00FF2817" w:rsidRDefault="00FF2817" w:rsidP="00FF2817">
      <w:pPr>
        <w:spacing w:after="200"/>
        <w:rPr>
          <w:noProof/>
          <w:sz w:val="24"/>
        </w:rPr>
      </w:pPr>
      <w:r>
        <w:rPr>
          <w:noProof/>
          <w:lang w:val="es-SV" w:eastAsia="es-SV"/>
        </w:rPr>
        <w:drawing>
          <wp:inline distT="0" distB="0" distL="0" distR="0" wp14:anchorId="7230EF29" wp14:editId="7B4813CD">
            <wp:extent cx="6371590" cy="277177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BC" w:rsidRDefault="00AD33E2" w:rsidP="00AD33E2">
      <w:pPr>
        <w:spacing w:after="200"/>
        <w:rPr>
          <w:noProof/>
          <w:sz w:val="24"/>
        </w:rPr>
      </w:pPr>
      <w:r>
        <w:rPr>
          <w:noProof/>
          <w:sz w:val="24"/>
        </w:rPr>
        <w:t>Haremos una comparacion de la clasificaciones de mo</w:t>
      </w:r>
      <w:r w:rsidR="00B554E6">
        <w:rPr>
          <w:noProof/>
          <w:sz w:val="24"/>
        </w:rPr>
        <w:t>v</w:t>
      </w:r>
      <w:r>
        <w:rPr>
          <w:noProof/>
          <w:sz w:val="24"/>
        </w:rPr>
        <w:t>ilidad de Marzo y Agosto, para verificar que tanto cambiaron las estadisticas entre esos meses, haremos lo siguiente:</w:t>
      </w:r>
    </w:p>
    <w:p w:rsidR="00AD33E2" w:rsidRDefault="00AD33E2" w:rsidP="00AD33E2">
      <w:pPr>
        <w:spacing w:after="200"/>
        <w:rPr>
          <w:noProof/>
          <w:sz w:val="24"/>
        </w:rPr>
      </w:pPr>
      <w:r>
        <w:rPr>
          <w:noProof/>
          <w:sz w:val="24"/>
        </w:rPr>
        <w:t xml:space="preserve">Tomaremos </w:t>
      </w:r>
    </w:p>
    <w:p w:rsidR="00AD33E2" w:rsidRDefault="00AD33E2" w:rsidP="002516F1">
      <w:pPr>
        <w:spacing w:after="200"/>
        <w:jc w:val="center"/>
        <w:rPr>
          <w:sz w:val="23"/>
          <w:szCs w:val="23"/>
        </w:rPr>
      </w:pPr>
      <w:proofErr w:type="spellStart"/>
      <w:r>
        <w:rPr>
          <w:sz w:val="23"/>
          <w:szCs w:val="23"/>
        </w:rPr>
        <w:t>grocery_and_pharmacy_percent_change_from_baseline</w:t>
      </w:r>
      <w:proofErr w:type="spellEnd"/>
      <w:r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= </w:t>
      </w:r>
      <w:r>
        <w:rPr>
          <w:sz w:val="23"/>
          <w:szCs w:val="23"/>
        </w:rPr>
        <w:t>Cambio en Movilidad Tiendas, Supermercados y Farmacias</w:t>
      </w:r>
    </w:p>
    <w:p w:rsidR="00AD33E2" w:rsidRDefault="00AD33E2" w:rsidP="002516F1">
      <w:pPr>
        <w:spacing w:after="200"/>
        <w:jc w:val="center"/>
        <w:rPr>
          <w:sz w:val="23"/>
          <w:szCs w:val="23"/>
        </w:rPr>
      </w:pPr>
      <w:proofErr w:type="spellStart"/>
      <w:r>
        <w:rPr>
          <w:sz w:val="23"/>
          <w:szCs w:val="23"/>
        </w:rPr>
        <w:t>parks_percent_change_from_baseline</w:t>
      </w:r>
      <w:proofErr w:type="spellEnd"/>
      <w:r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= </w:t>
      </w:r>
      <w:r>
        <w:rPr>
          <w:sz w:val="23"/>
          <w:szCs w:val="23"/>
        </w:rPr>
        <w:t>Cambio en Movilidad Comercio y Recreación</w:t>
      </w:r>
    </w:p>
    <w:p w:rsidR="00AD33E2" w:rsidRDefault="00AD33E2" w:rsidP="002516F1">
      <w:pPr>
        <w:spacing w:after="200"/>
        <w:jc w:val="center"/>
        <w:rPr>
          <w:sz w:val="23"/>
          <w:szCs w:val="23"/>
        </w:rPr>
      </w:pPr>
      <w:proofErr w:type="spellStart"/>
      <w:r>
        <w:rPr>
          <w:sz w:val="23"/>
          <w:szCs w:val="23"/>
        </w:rPr>
        <w:t>residential_percent_change_from_baseline</w:t>
      </w:r>
      <w:proofErr w:type="spellEnd"/>
      <w:r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 = </w:t>
      </w:r>
      <w:r>
        <w:rPr>
          <w:sz w:val="23"/>
          <w:szCs w:val="23"/>
        </w:rPr>
        <w:t>Cambio en Movilidad Lugar de Residencia</w:t>
      </w:r>
    </w:p>
    <w:p w:rsidR="00AD33E2" w:rsidRDefault="00AD33E2" w:rsidP="002516F1">
      <w:pPr>
        <w:spacing w:after="200"/>
        <w:jc w:val="center"/>
        <w:rPr>
          <w:noProof/>
          <w:sz w:val="24"/>
        </w:rPr>
      </w:pPr>
      <w:r>
        <w:rPr>
          <w:noProof/>
          <w:lang w:val="es-SV" w:eastAsia="es-SV"/>
        </w:rPr>
        <w:drawing>
          <wp:inline distT="0" distB="0" distL="0" distR="0" wp14:anchorId="6964606C" wp14:editId="2FE5FD66">
            <wp:extent cx="6371590" cy="333375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2" w:rsidRDefault="00B554E6" w:rsidP="002516F1">
      <w:pPr>
        <w:spacing w:after="200"/>
        <w:jc w:val="center"/>
        <w:rPr>
          <w:noProof/>
          <w:sz w:val="24"/>
        </w:rPr>
      </w:pPr>
      <w:r>
        <w:rPr>
          <w:noProof/>
          <w:lang w:val="es-SV" w:eastAsia="es-SV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4339590</wp:posOffset>
                </wp:positionH>
                <wp:positionV relativeFrom="paragraph">
                  <wp:posOffset>3549015</wp:posOffset>
                </wp:positionV>
                <wp:extent cx="180975" cy="361950"/>
                <wp:effectExtent l="19050" t="19050" r="47625" b="19050"/>
                <wp:wrapNone/>
                <wp:docPr id="68" name="Flecha arrib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3619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E520F4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 arriba 68" o:spid="_x0000_s1026" type="#_x0000_t68" style="position:absolute;margin-left:341.7pt;margin-top:279.45pt;width:14.25pt;height:2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" fillcolor="#024f75 [3204]" strokecolor="#012639 [1604]" strokeweight="2pt"/>
            </w:pict>
          </mc:Fallback>
        </mc:AlternateContent>
      </w:r>
      <w:r>
        <w:rPr>
          <w:noProof/>
          <w:lang w:val="es-SV" w:eastAsia="es-SV"/>
        </w:rPr>
        <w:drawing>
          <wp:inline distT="0" distB="0" distL="0" distR="0" wp14:anchorId="20F89398" wp14:editId="6D60A4C8">
            <wp:extent cx="6371590" cy="349567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E6" w:rsidRDefault="00B554E6" w:rsidP="002516F1">
      <w:pPr>
        <w:spacing w:after="200"/>
        <w:jc w:val="center"/>
        <w:rPr>
          <w:noProof/>
          <w:sz w:val="24"/>
        </w:rPr>
      </w:pPr>
    </w:p>
    <w:p w:rsidR="00B554E6" w:rsidRDefault="00B554E6" w:rsidP="00B554E6">
      <w:pPr>
        <w:spacing w:after="200"/>
        <w:jc w:val="both"/>
        <w:rPr>
          <w:sz w:val="23"/>
          <w:szCs w:val="23"/>
        </w:rPr>
      </w:pPr>
      <w:r>
        <w:rPr>
          <w:noProof/>
          <w:sz w:val="24"/>
        </w:rPr>
        <w:t>Gracias a esta comparativa podemos deducir que para “</w:t>
      </w:r>
      <w:r>
        <w:rPr>
          <w:sz w:val="23"/>
          <w:szCs w:val="23"/>
        </w:rPr>
        <w:t>Cambio en Movilidad Tiendas, Supermercados y Farmacias</w:t>
      </w:r>
      <w:r>
        <w:rPr>
          <w:sz w:val="23"/>
          <w:szCs w:val="23"/>
        </w:rPr>
        <w:t>” y “</w:t>
      </w:r>
      <w:r>
        <w:rPr>
          <w:sz w:val="23"/>
          <w:szCs w:val="23"/>
        </w:rPr>
        <w:t>Cambio en Movilidad Comercio y Recreación</w:t>
      </w:r>
      <w:r>
        <w:rPr>
          <w:sz w:val="23"/>
          <w:szCs w:val="23"/>
        </w:rPr>
        <w:t xml:space="preserve">” la ausencia de movilidad de personas creciendo bastante entre marzo y agosto, en cambio para </w:t>
      </w:r>
      <w:r>
        <w:rPr>
          <w:sz w:val="23"/>
          <w:szCs w:val="23"/>
        </w:rPr>
        <w:t>Cambio en Movilidad Lugar de Residencia</w:t>
      </w:r>
      <w:r>
        <w:rPr>
          <w:sz w:val="23"/>
          <w:szCs w:val="23"/>
        </w:rPr>
        <w:t xml:space="preserve"> la movilidad creció bastante  es decir las personas preferían quedarse en casa por el miedo al </w:t>
      </w:r>
      <w:proofErr w:type="spellStart"/>
      <w:r>
        <w:rPr>
          <w:sz w:val="23"/>
          <w:szCs w:val="23"/>
        </w:rPr>
        <w:t>covid</w:t>
      </w:r>
      <w:proofErr w:type="spellEnd"/>
      <w:r>
        <w:rPr>
          <w:sz w:val="23"/>
          <w:szCs w:val="23"/>
        </w:rPr>
        <w:t>.</w:t>
      </w:r>
    </w:p>
    <w:p w:rsidR="00B554E6" w:rsidRPr="00EB5693" w:rsidRDefault="00B554E6" w:rsidP="00B554E6">
      <w:pPr>
        <w:spacing w:after="200"/>
        <w:rPr>
          <w:noProof/>
          <w:sz w:val="24"/>
        </w:rPr>
      </w:pPr>
    </w:p>
    <w:sectPr w:rsidR="00B554E6" w:rsidRPr="00EB5693" w:rsidSect="00AB02A7">
      <w:headerReference w:type="default" r:id="rId53"/>
      <w:footerReference w:type="default" r:id="rId54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4A05" w:rsidRDefault="00754A05">
      <w:r>
        <w:separator/>
      </w:r>
    </w:p>
    <w:p w:rsidR="00754A05" w:rsidRDefault="00754A05"/>
  </w:endnote>
  <w:endnote w:type="continuationSeparator" w:id="0">
    <w:p w:rsidR="00754A05" w:rsidRDefault="00754A05">
      <w:r>
        <w:continuationSeparator/>
      </w:r>
    </w:p>
    <w:p w:rsidR="00754A05" w:rsidRDefault="00754A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18339F">
          <w:rPr>
            <w:noProof/>
            <w:lang w:bidi="es-ES"/>
          </w:rPr>
          <w:t>19</w:t>
        </w:r>
        <w:r>
          <w:rPr>
            <w:noProof/>
            <w:lang w:bidi="es-ES"/>
          </w:rPr>
          <w:fldChar w:fldCharType="end"/>
        </w:r>
      </w:p>
    </w:sdtContent>
  </w:sdt>
  <w:p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4A05" w:rsidRDefault="00754A05">
      <w:r>
        <w:separator/>
      </w:r>
    </w:p>
    <w:p w:rsidR="00754A05" w:rsidRDefault="00754A05"/>
  </w:footnote>
  <w:footnote w:type="continuationSeparator" w:id="0">
    <w:p w:rsidR="00754A05" w:rsidRDefault="00754A05">
      <w:r>
        <w:continuationSeparator/>
      </w:r>
    </w:p>
    <w:p w:rsidR="00754A05" w:rsidRDefault="00754A0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Encabezado"/>
            <w:rPr>
              <w:noProof/>
            </w:rPr>
          </w:pPr>
        </w:p>
      </w:tc>
    </w:tr>
  </w:tbl>
  <w:p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F1286F"/>
    <w:multiLevelType w:val="hybridMultilevel"/>
    <w:tmpl w:val="FD2C432C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842"/>
    <w:rsid w:val="0002482E"/>
    <w:rsid w:val="000315CB"/>
    <w:rsid w:val="00050324"/>
    <w:rsid w:val="000747A0"/>
    <w:rsid w:val="000A0150"/>
    <w:rsid w:val="000E63C9"/>
    <w:rsid w:val="00130E9D"/>
    <w:rsid w:val="00150A6D"/>
    <w:rsid w:val="0018339F"/>
    <w:rsid w:val="00185B35"/>
    <w:rsid w:val="001F2BC8"/>
    <w:rsid w:val="001F5F6B"/>
    <w:rsid w:val="002004BC"/>
    <w:rsid w:val="00243CCD"/>
    <w:rsid w:val="00243EBC"/>
    <w:rsid w:val="00246A35"/>
    <w:rsid w:val="002516F1"/>
    <w:rsid w:val="00284348"/>
    <w:rsid w:val="0029415F"/>
    <w:rsid w:val="002A15A7"/>
    <w:rsid w:val="002B516B"/>
    <w:rsid w:val="002D450D"/>
    <w:rsid w:val="002D4D73"/>
    <w:rsid w:val="002D567A"/>
    <w:rsid w:val="002F141D"/>
    <w:rsid w:val="002F1FA9"/>
    <w:rsid w:val="002F51F5"/>
    <w:rsid w:val="00312137"/>
    <w:rsid w:val="00330359"/>
    <w:rsid w:val="0033762F"/>
    <w:rsid w:val="00352BBC"/>
    <w:rsid w:val="00360494"/>
    <w:rsid w:val="00366C7E"/>
    <w:rsid w:val="00384EA3"/>
    <w:rsid w:val="00391285"/>
    <w:rsid w:val="003A39A1"/>
    <w:rsid w:val="003C2191"/>
    <w:rsid w:val="003D3863"/>
    <w:rsid w:val="003E23C0"/>
    <w:rsid w:val="004110DE"/>
    <w:rsid w:val="004147FF"/>
    <w:rsid w:val="0044085A"/>
    <w:rsid w:val="0046018B"/>
    <w:rsid w:val="00487A16"/>
    <w:rsid w:val="004B21A5"/>
    <w:rsid w:val="004D2108"/>
    <w:rsid w:val="004E5FEE"/>
    <w:rsid w:val="005037F0"/>
    <w:rsid w:val="00516A86"/>
    <w:rsid w:val="005267EC"/>
    <w:rsid w:val="005275F6"/>
    <w:rsid w:val="00554F44"/>
    <w:rsid w:val="00562E00"/>
    <w:rsid w:val="00572102"/>
    <w:rsid w:val="005D70F5"/>
    <w:rsid w:val="005E26FA"/>
    <w:rsid w:val="005F1BB0"/>
    <w:rsid w:val="006133FB"/>
    <w:rsid w:val="006371BC"/>
    <w:rsid w:val="00653A98"/>
    <w:rsid w:val="00656C4D"/>
    <w:rsid w:val="00663842"/>
    <w:rsid w:val="006E5716"/>
    <w:rsid w:val="007302B3"/>
    <w:rsid w:val="00730733"/>
    <w:rsid w:val="007309A6"/>
    <w:rsid w:val="00730E3A"/>
    <w:rsid w:val="00736AAF"/>
    <w:rsid w:val="007438B6"/>
    <w:rsid w:val="0075402E"/>
    <w:rsid w:val="00754A05"/>
    <w:rsid w:val="00765B2A"/>
    <w:rsid w:val="00766BBD"/>
    <w:rsid w:val="00780025"/>
    <w:rsid w:val="00783A34"/>
    <w:rsid w:val="007C6B52"/>
    <w:rsid w:val="007D16C5"/>
    <w:rsid w:val="00862FE4"/>
    <w:rsid w:val="0086389A"/>
    <w:rsid w:val="0087605E"/>
    <w:rsid w:val="008941AE"/>
    <w:rsid w:val="008B1FEE"/>
    <w:rsid w:val="008F0ADA"/>
    <w:rsid w:val="00903C32"/>
    <w:rsid w:val="00916B16"/>
    <w:rsid w:val="009173B9"/>
    <w:rsid w:val="0092190E"/>
    <w:rsid w:val="0092686E"/>
    <w:rsid w:val="0093335D"/>
    <w:rsid w:val="0093613E"/>
    <w:rsid w:val="00943026"/>
    <w:rsid w:val="00963ADF"/>
    <w:rsid w:val="00966B81"/>
    <w:rsid w:val="00977F79"/>
    <w:rsid w:val="009C7720"/>
    <w:rsid w:val="00A17954"/>
    <w:rsid w:val="00A23AFA"/>
    <w:rsid w:val="00A31B3E"/>
    <w:rsid w:val="00A532F3"/>
    <w:rsid w:val="00A5419E"/>
    <w:rsid w:val="00A7018A"/>
    <w:rsid w:val="00A8489E"/>
    <w:rsid w:val="00A86BE3"/>
    <w:rsid w:val="00A94C65"/>
    <w:rsid w:val="00AB02A7"/>
    <w:rsid w:val="00AC29F3"/>
    <w:rsid w:val="00AD33E2"/>
    <w:rsid w:val="00AF26ED"/>
    <w:rsid w:val="00B231E5"/>
    <w:rsid w:val="00B4017C"/>
    <w:rsid w:val="00B554E6"/>
    <w:rsid w:val="00B95B64"/>
    <w:rsid w:val="00BD42C1"/>
    <w:rsid w:val="00C02B87"/>
    <w:rsid w:val="00C4086D"/>
    <w:rsid w:val="00C86405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632EA"/>
    <w:rsid w:val="00D70D02"/>
    <w:rsid w:val="00D770C7"/>
    <w:rsid w:val="00D86945"/>
    <w:rsid w:val="00D90290"/>
    <w:rsid w:val="00DC706A"/>
    <w:rsid w:val="00DD152F"/>
    <w:rsid w:val="00DE213F"/>
    <w:rsid w:val="00DE22F3"/>
    <w:rsid w:val="00DF027C"/>
    <w:rsid w:val="00E00A32"/>
    <w:rsid w:val="00E22ACD"/>
    <w:rsid w:val="00E45546"/>
    <w:rsid w:val="00E620B0"/>
    <w:rsid w:val="00E81B40"/>
    <w:rsid w:val="00E96DE5"/>
    <w:rsid w:val="00EB5693"/>
    <w:rsid w:val="00ED2309"/>
    <w:rsid w:val="00EF555B"/>
    <w:rsid w:val="00F027BB"/>
    <w:rsid w:val="00F11DCF"/>
    <w:rsid w:val="00F162EA"/>
    <w:rsid w:val="00F52D27"/>
    <w:rsid w:val="00F62D44"/>
    <w:rsid w:val="00F81896"/>
    <w:rsid w:val="00F81BC1"/>
    <w:rsid w:val="00F83527"/>
    <w:rsid w:val="00FD583F"/>
    <w:rsid w:val="00FD7488"/>
    <w:rsid w:val="00FE6CF3"/>
    <w:rsid w:val="00FF16B4"/>
    <w:rsid w:val="00FF2817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7D60C25B-3DBC-4EB9-938F-043358A89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54E6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9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Puesto">
    <w:name w:val="Title"/>
    <w:basedOn w:val="Normal"/>
    <w:link w:val="Puest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customStyle="1" w:styleId="Default">
    <w:name w:val="Default"/>
    <w:rsid w:val="002D4D7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lang w:val="es-S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2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lan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F1BE99B411043648E35A4C3A94F32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93F8E1-01A8-45BA-8F6F-76498EFD24C3}"/>
      </w:docPartPr>
      <w:docPartBody>
        <w:p w:rsidR="00517561" w:rsidRDefault="00F41D08">
          <w:pPr>
            <w:pStyle w:val="6F1BE99B411043648E35A4C3A94F3221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agosto 22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36BD7AF84A584E57B2A2561B0F756A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584BF4-C65D-47A2-BDD9-CC51E07D5764}"/>
      </w:docPartPr>
      <w:docPartBody>
        <w:p w:rsidR="00517561" w:rsidRDefault="00F41D08">
          <w:pPr>
            <w:pStyle w:val="36BD7AF84A584E57B2A2561B0F756AB5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D08"/>
    <w:rsid w:val="002E2229"/>
    <w:rsid w:val="00517561"/>
    <w:rsid w:val="005F5FB4"/>
    <w:rsid w:val="00D82AA1"/>
    <w:rsid w:val="00E2715F"/>
    <w:rsid w:val="00E50D6D"/>
    <w:rsid w:val="00F41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SV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6F1BE99B411043648E35A4C3A94F3221">
    <w:name w:val="6F1BE99B411043648E35A4C3A94F3221"/>
  </w:style>
  <w:style w:type="paragraph" w:customStyle="1" w:styleId="36BD7AF84A584E57B2A2561B0F756AB5">
    <w:name w:val="36BD7AF84A584E57B2A2561B0F756AB5"/>
  </w:style>
  <w:style w:type="paragraph" w:customStyle="1" w:styleId="D5AC703155C741608C0B8E59337CC510">
    <w:name w:val="D5AC703155C741608C0B8E59337CC510"/>
  </w:style>
  <w:style w:type="paragraph" w:customStyle="1" w:styleId="2F14C2815F8745E48224B2448EAE6C4B">
    <w:name w:val="2F14C2815F8745E48224B2448EAE6C4B"/>
  </w:style>
  <w:style w:type="paragraph" w:customStyle="1" w:styleId="2DD672B7C89B44AF93D05C5C1CCB6ECE">
    <w:name w:val="2DD672B7C89B44AF93D05C5C1CCB6ECE"/>
  </w:style>
  <w:style w:type="paragraph" w:customStyle="1" w:styleId="E344FE19FF0D417CACE1994E525A1FD3">
    <w:name w:val="E344FE19FF0D417CACE1994E525A1FD3"/>
  </w:style>
  <w:style w:type="paragraph" w:customStyle="1" w:styleId="89C08B25CF2347499BA5827FCCBAB003">
    <w:name w:val="89C08B25CF2347499BA5827FCCBAB003"/>
  </w:style>
  <w:style w:type="paragraph" w:customStyle="1" w:styleId="5D30AD8086A9441C9CE55FC74D02524E">
    <w:name w:val="5D30AD8086A9441C9CE55FC74D0252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7B40C9-9161-4B26-BA14-D6C17404E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825</TotalTime>
  <Pages>1</Pages>
  <Words>501</Words>
  <Characters>2759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rolandototo@gmail.com</dc:creator>
  <cp:keywords/>
  <cp:lastModifiedBy>rolandototo@gmail.com</cp:lastModifiedBy>
  <cp:revision>45</cp:revision>
  <cp:lastPrinted>2022-05-19T03:56:00Z</cp:lastPrinted>
  <dcterms:created xsi:type="dcterms:W3CDTF">2021-08-22T22:19:00Z</dcterms:created>
  <dcterms:modified xsi:type="dcterms:W3CDTF">2022-05-19T03:56:00Z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